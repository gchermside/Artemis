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DB8" w:rsidRDefault="005B1D03" w:rsidP="008C3BED">
      <w:pPr>
        <w:jc w:val="center"/>
      </w:pPr>
      <w:r>
        <w:t>Artemis 2014</w:t>
      </w:r>
      <w:r w:rsidR="008C3BED">
        <w:t xml:space="preserve"> Coordinator Application</w:t>
      </w:r>
    </w:p>
    <w:p w:rsidR="008C3BED" w:rsidRDefault="008C3BED" w:rsidP="008C3BED">
      <w:pPr>
        <w:jc w:val="center"/>
      </w:pPr>
      <w:r>
        <w:t>Recommendation Form</w:t>
      </w:r>
    </w:p>
    <w:p w:rsidR="008C3BED" w:rsidRDefault="008C3BED" w:rsidP="008C3BED">
      <w:pPr>
        <w:jc w:val="center"/>
      </w:pPr>
    </w:p>
    <w:p w:rsidR="008C3BED" w:rsidRDefault="008C3BED" w:rsidP="008C3BED">
      <w:r>
        <w:t xml:space="preserve">Please email completed form to </w:t>
      </w:r>
      <w:hyperlink r:id="rId5" w:history="1">
        <w:r w:rsidRPr="002D7B23">
          <w:rPr>
            <w:rStyle w:val="Hyperlink"/>
            <w:b/>
          </w:rPr>
          <w:t>artemis@cs.brown.edu</w:t>
        </w:r>
      </w:hyperlink>
      <w:r>
        <w:t xml:space="preserve"> by December 3, 201</w:t>
      </w:r>
      <w:bookmarkStart w:id="0" w:name="_GoBack"/>
      <w:bookmarkEnd w:id="0"/>
      <w:r>
        <w:t>3.</w:t>
      </w:r>
    </w:p>
    <w:p w:rsidR="008C3BED" w:rsidRDefault="008C3BED" w:rsidP="008C3BED"/>
    <w:p w:rsidR="008C3BED" w:rsidRDefault="008C3BED" w:rsidP="008C3BED">
      <w:r w:rsidRPr="008C3BED">
        <w:rPr>
          <w:b/>
        </w:rPr>
        <w:t>Name of applicant</w:t>
      </w:r>
      <w:r>
        <w:t xml:space="preserve">: </w:t>
      </w:r>
    </w:p>
    <w:p w:rsidR="008C3BED" w:rsidRDefault="008C3BED" w:rsidP="008C3BED">
      <w:pPr>
        <w:pBdr>
          <w:bottom w:val="single" w:sz="6" w:space="1" w:color="auto"/>
        </w:pBdr>
      </w:pPr>
    </w:p>
    <w:p w:rsidR="008C3BED" w:rsidRDefault="008C3BED" w:rsidP="008C3BED"/>
    <w:p w:rsidR="008C3BED" w:rsidRDefault="008C3BED" w:rsidP="008C3BED">
      <w:r>
        <w:tab/>
        <w:t xml:space="preserve">Artemis coordinators are selected for a variety of strengths and skills, including independence, ability to both contribute ideas and to build off the ideas of others, teaching experience, organizational skills, and creativity. Artemis coordinators are responsible for both administrative and academic aspects of a university summer program. They recruit and evaluate applicants, reserve classroom space, arrange lunches, and organize field trips and speaker events. They also develop, write, and teach five weeks’ worth of curriculum. It is particularly important that applicants be able to carry out job responsibilities </w:t>
      </w:r>
      <w:r>
        <w:rPr>
          <w:i/>
        </w:rPr>
        <w:t>without supervision</w:t>
      </w:r>
      <w:r>
        <w:t>. Applicants must be self-motivated and capable of figuring out what needs to be done, then doing it.</w:t>
      </w:r>
    </w:p>
    <w:p w:rsidR="008C3BED" w:rsidRDefault="008C3BED" w:rsidP="008C3BED">
      <w:r>
        <w:tab/>
      </w:r>
    </w:p>
    <w:p w:rsidR="008C3BED" w:rsidRDefault="008C3BED" w:rsidP="008C3BED">
      <w:r>
        <w:tab/>
        <w:t xml:space="preserve">Please discuss the applicant’s suitability for the position as an Artemis coordinator in terms of any of the above traits, or in terms of her ability to manage any of the discussed responsibilities. Feel free to include anything else about the applicant that you find applicable to her potential to succeed in this position. Please send this form and the application to </w:t>
      </w:r>
      <w:hyperlink r:id="rId6" w:history="1">
        <w:r w:rsidRPr="002D7B23">
          <w:rPr>
            <w:rStyle w:val="Hyperlink"/>
          </w:rPr>
          <w:t>artemis@cs.brown.edu</w:t>
        </w:r>
      </w:hyperlink>
      <w:r>
        <w:t>.</w:t>
      </w:r>
    </w:p>
    <w:p w:rsidR="008C3BED" w:rsidRDefault="008C3BED" w:rsidP="008C3BED">
      <w:pPr>
        <w:pBdr>
          <w:bottom w:val="single" w:sz="6" w:space="1" w:color="auto"/>
        </w:pBdr>
      </w:pPr>
    </w:p>
    <w:p w:rsidR="008C3BED" w:rsidRDefault="008C3BED" w:rsidP="008C3BED"/>
    <w:p w:rsidR="008C3BED" w:rsidRDefault="008C3BED" w:rsidP="008C3BED">
      <w:pPr>
        <w:rPr>
          <w:b/>
        </w:rPr>
      </w:pPr>
      <w:r>
        <w:rPr>
          <w:b/>
        </w:rPr>
        <w:t xml:space="preserve">Your name: </w:t>
      </w:r>
    </w:p>
    <w:p w:rsidR="008C3BED" w:rsidRDefault="008C3BED" w:rsidP="008C3BED">
      <w:pPr>
        <w:rPr>
          <w:b/>
        </w:rPr>
      </w:pPr>
    </w:p>
    <w:p w:rsidR="008C3BED" w:rsidRDefault="008C3BED" w:rsidP="008C3BED">
      <w:pPr>
        <w:rPr>
          <w:b/>
        </w:rPr>
      </w:pPr>
      <w:r>
        <w:rPr>
          <w:b/>
        </w:rPr>
        <w:t>Title:</w:t>
      </w:r>
    </w:p>
    <w:p w:rsidR="008C3BED" w:rsidRDefault="008C3BED" w:rsidP="008C3BED">
      <w:pPr>
        <w:rPr>
          <w:b/>
        </w:rPr>
      </w:pPr>
    </w:p>
    <w:p w:rsidR="008C3BED" w:rsidRDefault="008C3BED" w:rsidP="008C3BED">
      <w:pPr>
        <w:rPr>
          <w:b/>
        </w:rPr>
      </w:pPr>
      <w:r>
        <w:rPr>
          <w:b/>
        </w:rPr>
        <w:t>For how long have you known the applicant, and in what capacity</w:t>
      </w:r>
      <w:proofErr w:type="gramStart"/>
      <w:r>
        <w:rPr>
          <w:b/>
        </w:rPr>
        <w:t>?:</w:t>
      </w:r>
      <w:proofErr w:type="gramEnd"/>
    </w:p>
    <w:p w:rsidR="008C3BED" w:rsidRDefault="008C3BED" w:rsidP="008C3BED">
      <w:pPr>
        <w:rPr>
          <w:b/>
        </w:rPr>
      </w:pPr>
    </w:p>
    <w:p w:rsidR="008C3BED" w:rsidRDefault="008C3BED" w:rsidP="008C3BED">
      <w:pPr>
        <w:rPr>
          <w:b/>
        </w:rPr>
      </w:pPr>
    </w:p>
    <w:p w:rsidR="008C3BED" w:rsidRDefault="008C3BED" w:rsidP="008C3BED">
      <w:pPr>
        <w:rPr>
          <w:b/>
        </w:rPr>
      </w:pPr>
    </w:p>
    <w:p w:rsidR="008C3BED" w:rsidRDefault="008C3BED" w:rsidP="008C3BED">
      <w:pPr>
        <w:rPr>
          <w:b/>
        </w:rPr>
      </w:pPr>
    </w:p>
    <w:p w:rsidR="008C3BED" w:rsidRDefault="008C3BED" w:rsidP="008C3BED">
      <w:pPr>
        <w:rPr>
          <w:b/>
        </w:rPr>
      </w:pPr>
    </w:p>
    <w:p w:rsidR="008C3BED" w:rsidRDefault="008C3BED" w:rsidP="008C3BED">
      <w:pPr>
        <w:rPr>
          <w:b/>
        </w:rPr>
      </w:pPr>
    </w:p>
    <w:p w:rsidR="008C3BED" w:rsidRDefault="008C3BED" w:rsidP="008C3BED">
      <w:pPr>
        <w:pBdr>
          <w:bottom w:val="single" w:sz="6" w:space="1" w:color="auto"/>
        </w:pBdr>
        <w:rPr>
          <w:b/>
        </w:rPr>
      </w:pPr>
    </w:p>
    <w:p w:rsidR="008C3BED" w:rsidRDefault="008C3BED" w:rsidP="008C3BED">
      <w:pPr>
        <w:rPr>
          <w:b/>
        </w:rPr>
      </w:pPr>
    </w:p>
    <w:p w:rsidR="008C3BED" w:rsidRDefault="008C3BED" w:rsidP="008C3BED">
      <w:pPr>
        <w:rPr>
          <w:b/>
        </w:rPr>
      </w:pPr>
      <w:r>
        <w:rPr>
          <w:b/>
        </w:rPr>
        <w:t>Telephone:</w:t>
      </w:r>
    </w:p>
    <w:p w:rsidR="008C3BED" w:rsidRDefault="008C3BED" w:rsidP="008C3BED">
      <w:pPr>
        <w:rPr>
          <w:b/>
        </w:rPr>
      </w:pPr>
    </w:p>
    <w:p w:rsidR="008C3BED" w:rsidRDefault="008C3BED" w:rsidP="008C3BED">
      <w:pPr>
        <w:rPr>
          <w:b/>
        </w:rPr>
      </w:pPr>
      <w:r>
        <w:rPr>
          <w:b/>
        </w:rPr>
        <w:t>Email:</w:t>
      </w:r>
    </w:p>
    <w:p w:rsidR="008C3BED" w:rsidRDefault="008C3BED" w:rsidP="008C3BED">
      <w:pPr>
        <w:rPr>
          <w:b/>
        </w:rPr>
      </w:pPr>
    </w:p>
    <w:p w:rsidR="008C3BED" w:rsidRDefault="008C3BED" w:rsidP="008C3BED">
      <w:pPr>
        <w:rPr>
          <w:b/>
        </w:rPr>
      </w:pPr>
      <w:r>
        <w:rPr>
          <w:b/>
        </w:rPr>
        <w:t>May we contact you with further questions?</w:t>
      </w:r>
    </w:p>
    <w:p w:rsidR="008C3BED" w:rsidRDefault="008C3BED" w:rsidP="008C3BED">
      <w:r>
        <w:tab/>
        <w:t xml:space="preserve">By email: </w:t>
      </w:r>
      <w:r>
        <w:tab/>
        <w:t>___Yes</w:t>
      </w:r>
      <w:r>
        <w:tab/>
        <w:t>___No</w:t>
      </w:r>
    </w:p>
    <w:p w:rsidR="008C3BED" w:rsidRPr="008C3BED" w:rsidRDefault="008C3BED" w:rsidP="008C3BED">
      <w:r>
        <w:tab/>
        <w:t>By telephone:</w:t>
      </w:r>
      <w:r>
        <w:tab/>
        <w:t>___Yes</w:t>
      </w:r>
      <w:r>
        <w:tab/>
        <w:t>___No</w:t>
      </w:r>
    </w:p>
    <w:sectPr w:rsidR="008C3BED" w:rsidRPr="008C3BE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BED"/>
    <w:rsid w:val="00022754"/>
    <w:rsid w:val="000E3799"/>
    <w:rsid w:val="00187DB8"/>
    <w:rsid w:val="005B1D03"/>
    <w:rsid w:val="006A5A7E"/>
    <w:rsid w:val="008C3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C3BE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C3B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artemis@cs.brown.edu" TargetMode="External"/><Relationship Id="rId5" Type="http://schemas.openxmlformats.org/officeDocument/2006/relationships/hyperlink" Target="mailto:artemis@cs.brow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6D861240</Template>
  <TotalTime>10</TotalTime>
  <Pages>1</Pages>
  <Words>221</Words>
  <Characters>1374</Characters>
  <Application>Microsoft Office Word</Application>
  <DocSecurity>0</DocSecurity>
  <Lines>11</Lines>
  <Paragraphs>3</Paragraphs>
  <ScaleCrop>false</ScaleCrop>
  <Company>Brown University</Company>
  <LinksUpToDate>false</LinksUpToDate>
  <CharactersWithSpaces>1592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Artemis group</dc:creator>
  <cp:lastModifiedBy>Artemis group</cp:lastModifiedBy>
  <cp:revision>2</cp:revision>
  <dcterms:created xsi:type="dcterms:W3CDTF">2013-10-10T23:41:00Z</dcterms:created>
  <dcterms:modified xsi:type="dcterms:W3CDTF">2013-10-10T23:58:00Z</dcterms:modified>
</cp:coreProperties>
</file>